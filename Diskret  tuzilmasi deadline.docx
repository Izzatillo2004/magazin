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844925" cy="3844925"/>
            <wp:effectExtent l="0" t="0" r="10795" b="1079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Bahnschrift SemiBold SemiCondensed" w:hAnsi="Bahnschrift SemiBold SemiCondensed" w:cs="Bahnschrift SemiBold SemiCondensed"/>
          <w:sz w:val="40"/>
          <w:szCs w:val="40"/>
        </w:rPr>
      </w:pPr>
    </w:p>
    <w:p>
      <w:pPr>
        <w:rPr>
          <w:rFonts w:hint="default" w:ascii="Bahnschrift SemiBold SemiCondensed" w:hAnsi="Bahnschrift SemiBold SemiCondensed" w:cs="Bahnschrift SemiBold SemiCondensed"/>
          <w:sz w:val="40"/>
          <w:szCs w:val="40"/>
          <w:lang w:val="en-US"/>
        </w:rPr>
      </w:pPr>
      <w:r>
        <w:rPr>
          <w:rFonts w:hint="default" w:ascii="Bahnschrift SemiBold SemiCondensed" w:hAnsi="Bahnschrift SemiBold SemiCondensed" w:cs="Bahnschrift SemiBold SemiCondensed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-214630</wp:posOffset>
                </wp:positionH>
                <wp:positionV relativeFrom="paragraph">
                  <wp:posOffset>868045</wp:posOffset>
                </wp:positionV>
                <wp:extent cx="4067810" cy="133858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4675" y="408305"/>
                          <a:ext cx="4067810" cy="1338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800" w:lineRule="exact"/>
                              <w:jc w:val="distribute"/>
                              <w:textAlignment w:val="auto"/>
                              <w:rPr>
                                <w:rFonts w:hint="default" w:ascii="Arial" w:hAnsi="Arial" w:eastAsia="Microsoft YaHei" w:cs="Arial"/>
                                <w:b/>
                                <w:bCs/>
                                <w:color w:val="F11A29"/>
                                <w:sz w:val="160"/>
                                <w:szCs w:val="16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-16.9pt;margin-top:68.35pt;height:105.4pt;width:320.3pt;z-index:251660288;mso-width-relative:page;mso-height-relative:page;" filled="f" stroked="f" coordsize="21600,21600" o:gfxdata="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Js+ORnZAAAACwEAAA8AAAAA&#10;AAAAAQAgAAAAIgAAAGRycy9kb3ducmV2LnhtbFBLAQIUABQAAAAIAIdO4kBSX8m8TAIAAIAEAAAO&#10;AAAAAAAAAAEAIAAAACg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 inset="2mm,2mm,2mm,2mm"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800" w:lineRule="exact"/>
                        <w:jc w:val="distribute"/>
                        <w:textAlignment w:val="auto"/>
                        <w:rPr>
                          <w:rFonts w:hint="default" w:ascii="Arial" w:hAnsi="Arial" w:eastAsia="Microsoft YaHei" w:cs="Arial"/>
                          <w:b/>
                          <w:bCs/>
                          <w:color w:val="F11A29"/>
                          <w:sz w:val="160"/>
                          <w:szCs w:val="16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Bahnschrift SemiBold SemiCondensed" w:hAnsi="Bahnschrift SemiBold SemiCondensed" w:cs="Bahnschrift SemiBold SemiCondensed"/>
          <w:sz w:val="40"/>
          <w:szCs w:val="40"/>
          <w:lang w:val="en-US"/>
        </w:rPr>
        <w:t xml:space="preserve">Muhammad Al-Xorazmiy nomidagi Toshkent Axborot Texnologiyalar </w:t>
      </w:r>
    </w:p>
    <w:p>
      <w:pPr>
        <w:rPr>
          <w:rFonts w:hint="default" w:ascii="Bahnschrift SemiBold SemiCondensed" w:hAnsi="Bahnschrift SemiBold SemiCondensed" w:cs="Bahnschrift SemiBold SemiCondensed"/>
          <w:sz w:val="40"/>
          <w:szCs w:val="40"/>
          <w:lang w:val="en-US"/>
        </w:rPr>
      </w:pPr>
      <w:r>
        <w:rPr>
          <w:rFonts w:hint="default" w:ascii="Bahnschrift SemiBold SemiCondensed" w:hAnsi="Bahnschrift SemiBold SemiCondensed" w:cs="Bahnschrift SemiBold SemiCondensed"/>
          <w:sz w:val="40"/>
          <w:szCs w:val="40"/>
          <w:lang w:val="en-US"/>
        </w:rPr>
        <w:t xml:space="preserve">Universiteti “Kompyuter injiniringi” fakulteti 613-22 guruh </w:t>
      </w:r>
    </w:p>
    <w:p>
      <w:pPr>
        <w:rPr>
          <w:rFonts w:hint="default" w:ascii="Bahnschrift SemiBold SemiCondensed" w:hAnsi="Bahnschrift SemiBold SemiCondensed" w:cs="Bahnschrift SemiBold SemiCondensed"/>
          <w:sz w:val="40"/>
          <w:szCs w:val="40"/>
          <w:lang w:val="en-US"/>
        </w:rPr>
      </w:pPr>
      <w:r>
        <w:rPr>
          <w:rFonts w:hint="default" w:ascii="Bahnschrift SemiBold SemiCondensed" w:hAnsi="Bahnschrift SemiBold SemiCondensed" w:cs="Bahnschrift SemiBold SemiCondensed"/>
          <w:sz w:val="40"/>
          <w:szCs w:val="40"/>
          <w:lang w:val="en-US"/>
        </w:rPr>
        <w:t xml:space="preserve">Talabasi Musayev izzatilloning Diskret tuzilmasidan tayyorlagan </w:t>
      </w:r>
    </w:p>
    <w:p>
      <w:pPr>
        <w:rPr>
          <w:rFonts w:hint="eastAsia"/>
          <w:lang w:val="en-US" w:eastAsia="zh-CN"/>
        </w:rPr>
      </w:pPr>
      <w:r>
        <w:rPr>
          <w:rFonts w:hint="default" w:ascii="Bahnschrift SemiBold SemiCondensed" w:hAnsi="Bahnschrift SemiBold SemiCondensed" w:cs="Bahnschrift SemiBold SemiCondensed"/>
          <w:sz w:val="40"/>
          <w:szCs w:val="40"/>
          <w:lang w:val="en-US"/>
        </w:rPr>
        <w:t xml:space="preserve">Mustaqil ishi </w:t>
      </w:r>
      <w:r>
        <w:rPr>
          <w:rFonts w:hint="eastAsia"/>
          <w:lang w:val="en-US" w:eastAsia="zh-CN"/>
        </w:rPr>
        <w:br w:type="page"/>
      </w:r>
    </w:p>
    <w:p>
      <w:pPr>
        <w:jc w:val="center"/>
        <w:rPr>
          <w:rFonts w:hint="default"/>
          <w:b w:val="0"/>
          <w:bCs w:val="0"/>
          <w:color w:val="FF0000"/>
          <w:sz w:val="52"/>
          <w:szCs w:val="52"/>
          <w:highlight w:val="yellow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yellow"/>
          <w:lang w:val="en-US" w:eastAsia="zh-CN"/>
        </w:rPr>
        <w:t>Mavzu: Chekli to’plamlar qism to’plamlari sonini aniqlash. Sanoqli to’plam qism to’plamlar soni</w:t>
      </w:r>
    </w:p>
    <w:p>
      <w:pPr>
        <w:jc w:val="center"/>
        <w:rPr>
          <w:rFonts w:hint="default"/>
          <w:b w:val="0"/>
          <w:bCs w:val="0"/>
          <w:color w:val="FF0000"/>
          <w:sz w:val="52"/>
          <w:szCs w:val="52"/>
          <w:highlight w:val="yellow"/>
          <w:lang w:val="en-US" w:eastAsia="zh-CN"/>
        </w:rPr>
      </w:pPr>
    </w:p>
    <w:p>
      <w:pPr>
        <w:jc w:val="center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  <w:t>Reja:</w:t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  <w:t>Chekli to’plamlar va qism to’plamlar haqida tushuncha</w:t>
      </w:r>
    </w:p>
    <w:p>
      <w:pPr>
        <w:numPr>
          <w:ilvl w:val="0"/>
          <w:numId w:val="1"/>
        </w:numPr>
        <w:jc w:val="left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  <w:t>Chekli to’plamlar qism to’plamlari sonini aniqlash.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  <w:t>Sanoqli to’plam qism to’plamlar soni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  <w:t xml:space="preserve">Chekli to’plamlar va qism to’plamlar </w:t>
      </w:r>
    </w:p>
    <w:p>
      <w:pPr>
        <w:numPr>
          <w:ilvl w:val="0"/>
          <w:numId w:val="0"/>
        </w:numPr>
        <w:ind w:leftChars="0"/>
        <w:jc w:val="left"/>
        <w:rPr>
          <w:rStyle w:val="9"/>
          <w:rFonts w:hint="default"/>
          <w:sz w:val="40"/>
          <w:szCs w:val="40"/>
          <w:lang w:val="en-US" w:eastAsia="zh-CN"/>
        </w:rPr>
      </w:pPr>
      <w:r>
        <w:rPr>
          <w:rStyle w:val="9"/>
          <w:sz w:val="44"/>
          <w:szCs w:val="44"/>
        </w:rPr>
        <w:t>To'plam haqida tushuncha.</w:t>
      </w:r>
      <w:r>
        <w:rPr>
          <w:rFonts w:ascii="SimSun" w:hAnsi="SimSun" w:eastAsia="SimSun" w:cs="SimSun"/>
          <w:sz w:val="24"/>
          <w:szCs w:val="24"/>
        </w:rPr>
        <w:t xml:space="preserve"> </w:t>
      </w:r>
      <w:r>
        <w:rPr>
          <w:rStyle w:val="9"/>
          <w:sz w:val="40"/>
          <w:szCs w:val="40"/>
        </w:rPr>
        <w:t>To'plam tushunchasi matematikaning boshlang'ich (ta'riflanmaydigan) tushun-chalaridan biridir. U chekli yoki cheksiz ko'p obyektlar (narsalar, buyumlar, shaxslar va h.k.) ni birgalikda bir butun deb qarash natijasida vujudga keladi. Masalan, O'zbekistondagi viloyatlar to'plami; vilo-yatdagi akademik litseylar to'plami; butun sonlar to'plami; to'g'ri chiziq kesmasidagi nuqtalar to'plami; sinfdagi o'quvchilar to'plami va hokazo. To'plamni tashkil etgan obyektlar uning elementlari deyiladi. To'plamlar odatda lotin alifbosining bosh harflari bi-lan, uning elementlari esa shu alifboning kichik harflari bi-lan belgilanadi. Masalan, A = {a, b, c, d} yozuvi A to'plam a, b, c, d elementlardan tashkil topganligini bildiradi. x element X to'plamga tegishli ekanligi ko'rinishda, tegishli emαsligiesa ko'rinishda belgilanadi.Masalan, barcha natural sonlar to'plami N va 4, 5, , π sonlari uchun munosabatlar o'rinli.Biz, asosan, yuqorida ko'rsatilganidek buyumlar, narsalar to'plamlari bilan emas, balki sonli to'plamlar bilan shug'ullanamiz. Sonli to'plam deyilganda, barcha elementlari sonlardan iborat bo'lgan har qanday to'plam tushu-niladi. Bunga N— natural sonlar to'plami, Z— butun sonlar to'plami, Q — ratsional sonlar to'plami, R - haqiqiy sonlar to'plami misol bo'la oladi. To'plam o'z elementlarining to'liq ro'yxatini ko'rsa-tish yoki shu to'plamga tegishli bo'lgan elementlargina qa-noatlantiradigan shartlar sistemasini berish bilan to'liqaniqlanishi mumkin. To'plamga tegishli bo'lgan element -largina qanoatlantiradigan shartlar sistemasi shu to'plam-ning xarakteristik xossasi deb ataladi. Barcha x elementlari biror b xossaga egabo'lgan to'plam X - {x\b(x)} kabi yoziladi. Masalan, ratsional sonlar to'plamini Q = {r\r= , pєZ,qєN} ko'rinishda, ax 2 + bx + c = 0 kvadrat tengla-ma ildizlari to'plamini esa X= (x \ ax 2+ bx + c = 0} ko'rinishda yozish mumkin.Elementlari soniga bog'liq holda to'plamlar chekli va cheksiz to'plamlarga ajratiladi. Elementlari soni chekli bo'lgan to'plam chekli to'plam, elementlari soni cheksiz bo'lgan to'plam cheksiz to'plam deyiladi. 1- m i s o 1. to'plam 2 dan katta bo'lgan barcha natural sonlardan tuzilgan, ya'ni A = {3, 4, 5, 6, 7, 8, 9, ...}. Bu to'plam - cheksiz to'plamdir. Birorta ham elementga ega bo'lmagan to'plam bo'sh to'plam deyiladi. Bo'sh to'plam orqali belgilanadi. Bo'sh to'plam ham chekli to'plam hisoblanadi. 2- m i s o 1. tenglamaning ildizlari X= {-2; -1} chekli to'plamni tashkil etadi. x2 + 3x + 3 = 0 tenglama esa haqiqiy ildizlarga ega emas, ya'ni uning haqiqiy yechimlar to'plami dir. Ayni bir xil elementlardan tuzilgan to'plamlar teng to'plamlar deyiladi.</w:t>
      </w:r>
    </w:p>
    <w:p>
      <w:pPr>
        <w:pStyle w:val="2"/>
        <w:bidi w:val="0"/>
        <w:rPr>
          <w:sz w:val="40"/>
          <w:szCs w:val="40"/>
        </w:rPr>
      </w:pPr>
      <w:r>
        <w:rPr>
          <w:sz w:val="40"/>
          <w:szCs w:val="40"/>
        </w:rPr>
        <w:t xml:space="preserve">2 elеmеntli to‘plamning hammasi bo‘lib nechta qism to‘plami bоr degan savolga javob beraylik. Ular 1 ta bo‘sh, 2 ta 1 elеmеntli va 1 ta 2 elеmеntli, ya’ni to‘plamning o‘zidan ibоrat bo‘lgan qism to‘plamlardir. Jami: 1+2+1=4. Dеmak, 2 elеmеntli to‘plamning hammasi bo‘lib 4 ta qism to‘plami bоr ekan.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Quvvati n ga teng bo’lgan A to’plamning to’plam ostilari soni 0 elementli, 1 elementli, 2 elementli, 3 elementli, …, n elementli toplam ostilari sonining yig’indisidan iborat bo’ladi.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Endi cheklangan s = {1, 2, 3, deb hisoblang..., 8} (va boshqalar) (8) va qancha pastki qismlarga (shu jumladan va bo'sh sometrni) S.-ga (shu jumladan, shu jumladan, shu jumladan, shu jumladan, shu jumladan bunday to'plam mavjudligini so'rang va hech bo'lmaganda namoyish etilishi mumkin.ikki usul.Buni ko'rishning eng to'g'ridan-to'g'ri usuli S to'plamlarini shakllantirish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Keyingi jarayon bo'yicha: </w:t>
      </w:r>
    </w:p>
    <w:tbl>
      <w:tblPr>
        <w:tblStyle w:val="4"/>
        <w:tblW w:w="9368" w:type="dxa"/>
        <w:tblCellSpacing w:w="0" w:type="dxa"/>
        <w:tblInd w:w="2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05" w:type="dxa"/>
          <w:left w:w="105" w:type="dxa"/>
          <w:bottom w:w="105" w:type="dxa"/>
          <w:right w:w="105" w:type="dxa"/>
        </w:tblCellMar>
      </w:tblPr>
      <w:tblGrid>
        <w:gridCol w:w="994"/>
        <w:gridCol w:w="1040"/>
        <w:gridCol w:w="1134"/>
        <w:gridCol w:w="1133"/>
        <w:gridCol w:w="1173"/>
        <w:gridCol w:w="1134"/>
        <w:gridCol w:w="1320"/>
        <w:gridCol w:w="14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860" w:hRule="atLeast"/>
          <w:tblCellSpacing w:w="0" w:type="dxa"/>
        </w:trPr>
        <w:tc>
          <w:tcPr>
            <w:tcW w:w="99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1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0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2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3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4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173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5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6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7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8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05" w:type="dxa"/>
            <w:left w:w="105" w:type="dxa"/>
            <w:bottom w:w="105" w:type="dxa"/>
            <w:right w:w="105" w:type="dxa"/>
          </w:tblCellMar>
        </w:tblPrEx>
        <w:trPr>
          <w:trHeight w:val="400" w:hRule="atLeast"/>
          <w:tblCellSpacing w:w="0" w:type="dxa"/>
        </w:trPr>
        <w:tc>
          <w:tcPr>
            <w:tcW w:w="99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Ha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yoki yo'q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0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Ha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yoki yo'q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Ha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yoki yo'q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133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Ha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yoki yo'q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173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Ha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yoki yo'q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Ha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yoki yo'q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3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Ha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yoki yo'q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Ha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  <w:r>
              <w:rPr>
                <w:rFonts w:ascii="SimSun" w:hAnsi="SimSun" w:eastAsia="SimSun" w:cs="SimSun"/>
                <w:sz w:val="24"/>
                <w:szCs w:val="24"/>
              </w:rPr>
              <w:br w:type="textWrapping"/>
            </w:r>
            <w:r>
              <w:rPr>
                <w:rFonts w:ascii="SimSun" w:hAnsi="SimSun" w:eastAsia="SimSun" w:cs="SimSun"/>
                <w:b/>
                <w:bCs/>
                <w:sz w:val="24"/>
                <w:szCs w:val="24"/>
                <w:u w:val="single"/>
              </w:rPr>
              <w:t>yoki yo'q</w:t>
            </w:r>
            <w:r>
              <w:rPr>
                <w:rFonts w:ascii="SimSun" w:hAnsi="SimSun" w:eastAsia="SimSun" w:cs="SimSun"/>
                <w:sz w:val="24"/>
                <w:szCs w:val="24"/>
              </w:rPr>
              <w:t xml:space="preserve"> </w:t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Style w:val="9"/>
          <w:sz w:val="40"/>
          <w:szCs w:val="40"/>
        </w:rPr>
        <w:t xml:space="preserve">Yuqoridagi stolda, agar ha yoki Ha-ning ketma-ketligi bilan shakllangan bo'lsa, pastki qism </w:t>
      </w:r>
      <w:r>
        <w:rPr>
          <w:rStyle w:val="9"/>
          <w:sz w:val="40"/>
          <w:szCs w:val="40"/>
        </w:rPr>
        <w:br w:type="textWrapping"/>
      </w:r>
      <w:r>
        <w:rPr>
          <w:rStyle w:val="9"/>
          <w:sz w:val="40"/>
          <w:szCs w:val="40"/>
        </w:rPr>
        <w:t xml:space="preserve">Hech qanday mos keladigan element subogida yoki yo'qmi yoki yo'qmi degani emas.Shuning uchun {3, 6, 7, 8} sub'ektga mos keladi ketma-ketlik (yo'q, yo'q, yo'q, yo'q, ha, ha, ha, ha). </w:t>
      </w:r>
      <w:r>
        <w:rPr>
          <w:rStyle w:val="9"/>
          <w:sz w:val="40"/>
          <w:szCs w:val="40"/>
        </w:rPr>
        <w:br w:type="textWrapping"/>
      </w:r>
      <w:r>
        <w:rPr>
          <w:rStyle w:val="9"/>
          <w:sz w:val="40"/>
          <w:szCs w:val="40"/>
        </w:rPr>
        <w:t xml:space="preserve">Bu allaqachon aniq amalga oshiradi, chunki har bir elementdan beri ikkita tanlov ("Ha" yoki "Yo'q") mavjud, keyin bo'lishi kerak 2 × 2 × 2 × 2 × 2 × 2 × 2 × 2 = 2^8 imkoniyatlar. Masalan А={1,2,3,4,5,6,7,8} to’plam quvvati |A|=8. To’plam ostilari soni 0 elementli, 1 elementli, 2 elementli, 3 elementli, 4 elementli, 5 elementli, 6 elementli, 7 elementli, 8 elementli toplam ostilari sonining yig’indisidan iborat.A to’plamning barcha qism to’plamlarini 0 va 1 lardan iborat ketma-ketlik bilan ifodalash mumkin. Agar element qism to’plamga tegishli bo’lsa, 1 bilan, tegishli bo’lmasa, 0 bilan almashtiramiz. Masalan {3,6,7,8} qism to’plamini (0,0,1,0,0,1,1,1) kabi shifrlash mumkin. Shunday kortejlar soni 2·2·2·2·2·2·2·2=28ga teng.m elementli A to’plamning barcha qism to’plamlari soni 2m ga teng .Umumiy holda chekli m elementli X to’plamning barcha qism to’plamlari sonini topish masalasini qo’yaylik. Uni hal qilish uchun istalgan tarzda X to’plamni tartiblaymiz. So’ng har bir qism to’plamini m o’rinli kortej sifatida shifrlaymiz: qism to’plamga kirgan element o’rniga 1, kirmagan element o’rniga 0 yozamiz. Shunda qism to’plamlar soni 2 ta {0; 1} elementdan tuzilgan barcha m o’rinli kortejlar soniga teng bo’ladi: A ̅_2^m=2m. Bundan, 4 elementli to’plam to’plam ostilari soni 24 = 16 ga, 3 elementli to’plamning to’plamostilari soni 23 =8 ga tengligi kelib chiqadi. Shu bilan birga bu son Paskal uchburchagining 4-qatoridagi sonlar yig’indisiga ham teng, ya’ni C_3^0+C_3^1+C_3^2+C_3^3=1+3+3+1=8. Umumiy holda:C_m^0+C_m^1+⋯+C_m^(m-1)+C_m^m=2^m. </w:t>
      </w:r>
      <w:r>
        <w:rPr>
          <w:rStyle w:val="9"/>
          <w:sz w:val="40"/>
          <w:szCs w:val="40"/>
        </w:rPr>
        <w:br w:type="textWrapping"/>
      </w:r>
      <w:r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  <w:t xml:space="preserve">Chekli to’plamlar  qism to’plamlar sonini aniqlash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Agar to‘plamni tashkil etgan elementlar soni chekli sonda bo‘lsa, bunday to‘plam chekli to‘plam deyiladi.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A={1, 3, 4, 5 ,7, 8, 10 ,11} − chekli to‘plam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B={raqamlar } − chekli to‘plam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C={x∣x+5=10,  x∈N} − chekli to‘plam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D={x∣0&lt;x&lt;12,  x∈Z} − chekli to‘plam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F={sinfdagi o^′quvcℎilar soni} − chekli to‘plam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Agar to‘plamni tashkil etgan elementlar soni cheksiz sonda bo‘lsa, bunday to‘plam cheksiz to‘plam deyiladi.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N={natural sonlar } − cheksiz to‘plam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A={8 ga karrali sonlar } − cheksiz to‘plam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B={x∣−2&lt;x&lt;4, x∈R } − cheksiz to‘plam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C={x∣−2&lt;x,   x∈Z } − cheksiz to‘plam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  <w:t>C={[0;1] kesmadagi nuqtalar } − cheksiz to‘plam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000000" w:themeColor="text1"/>
          <w:sz w:val="52"/>
          <w:szCs w:val="5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52"/>
          <w:szCs w:val="5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To‘plam chekli sondagi elementlardan tashkil topsa, chekli to‘plam deyiladi. Masalan, lotin alifbosi harflari to‘plami, kamalak ranglari to‘plami, raqamlar to‘plami chekli to‘plamlardir.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000000" w:themeColor="text1"/>
          <w:sz w:val="52"/>
          <w:szCs w:val="5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52"/>
          <w:szCs w:val="52"/>
          <w:highlight w:val="none"/>
          <w:lang w:val="en-US" w:eastAsia="zh-CN"/>
          <w14:textFill>
            <w14:solidFill>
              <w14:schemeClr w14:val="tx1"/>
            </w14:solidFill>
          </w14:textFill>
        </w:rPr>
        <w:t>A={a}, B={a,b}, C={a,b,c}to‘plamlar chеkli bo‘lib, ular mоs ravishda bitta, ikkita va uchta elеmеntlardan tuzilgan.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000000" w:themeColor="text1"/>
          <w:sz w:val="52"/>
          <w:szCs w:val="5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52"/>
          <w:szCs w:val="5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To‘plam elementlari soni cheksiz bo‘lsa, bunday to‘plam cheksiz to‘plam deyiladi.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000000" w:themeColor="text1"/>
          <w:sz w:val="52"/>
          <w:szCs w:val="5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52"/>
          <w:szCs w:val="52"/>
          <w:highlight w:val="none"/>
          <w:lang w:val="en-US" w:eastAsia="zh-CN"/>
          <w14:textFill>
            <w14:solidFill>
              <w14:schemeClr w14:val="tx1"/>
            </w14:solidFill>
          </w14:textFill>
        </w:rPr>
        <w:t>Masalan, A={1,2,3,…,n,…}, B={2,4,6,…,2n,…} va barcha ratsional sonlar to‘plami, tekislikdagi nuqtalar to‘plami kabi to‘plamlar chеksiz to‘plamdir.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000000" w:themeColor="text1"/>
          <w:sz w:val="52"/>
          <w:szCs w:val="5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  <w:r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  <w:t>Sanoqli to’plam qism to’plamlar soni</w:t>
      </w:r>
    </w:p>
    <w:p>
      <w:pPr>
        <w:pStyle w:val="2"/>
        <w:numPr>
          <w:ilvl w:val="0"/>
          <w:numId w:val="2"/>
        </w:numPr>
        <w:bidi w:val="0"/>
        <w:rPr>
          <w:sz w:val="40"/>
          <w:szCs w:val="40"/>
        </w:rPr>
      </w:pPr>
      <w:r>
        <w:rPr>
          <w:sz w:val="40"/>
          <w:szCs w:val="40"/>
        </w:rPr>
        <w:t xml:space="preserve">Sanoqli to’plamlar, misollar.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Ta’rif. Natural sonlar to’plami va unga ekvivalent bo’lgan to’plamlar sanoqli to’plamlar deyiladi. Sanoqli to’plamning quvvati (alef-nol) bilan belgilanadi. Har qanday sanoqli to’plam cheksiz ketma-ketlik shaklida yoziladi: A={a1, a2, . . . , an, . . .}, ya’ni sanoqli to’plam elementlarini nomerlab chiqish mumkin.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Masalan: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1) butun sonlar to’plami;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2) uchga karrali bo’lgan natural sonlar to’plami;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3) B = { n2n | n N }; 4) B={ f(n) | n N, f-qat’iy monoton funksiya} to’plamlari sanoqli to’plamlarga misol bo’ladi.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2. Sanoqli to’plamlarning cheksiz to’plamlar orasidagi o’rni.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Teorema. Har qanday cheksiz to’plamning sanoqli qism to’plami mavjud.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Isboti. Aytaylik V cheksiz to’plam bo’lsin. Undan bitta element tanlab olamiz va uni x1 orqali belgilaymiz. V to’plam cheksiz bo’lganligidan B\{x1} to’plam bo’sh emas. Bu to’plamdan yana bir elementni tanlab olib, uni x2 bilan belgilaymiz. So’ngra B\{x1,x2} dan x3 elementni tanlab olamiz. Shunday davom ettirib, V to’plamning nomerlangan, ya’ni sanoqli S={x1, x2, . . ., xn, . . .} qism to’plamiga ega bo’lamiz. Teorema isbot bo’ldi.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Bu teorema, sanoqli to’plamlar barcha cheksiz to’plamlar orasidagi muhim o’rin tutishini, ya’ni cheksiz quvvatlarning eng kichigi ekanligini ko’rsatadi.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Teorema. Har qanday sanoqli to’plamning cheksiz qismi sanoqli to’plam bo’ladi.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Isboti. Aytaylik A sanoqli to’plam, B uning cheksiz qismi bo’lsin. A to’plamning elementlarini nomerlab chiqamiz. Natijada V to’plamning elementlari ham nomerlangan bo’ladi. V to’plam elementlarining nomerlarini o’sish tartibida joylashtiramiz va 1,2,3,... sonlar bilan qayta nomerlab chiqamiz. Demak, V - sanoqli to’plam. Teorema isbot bo’ldi.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Natija. Sanoqli to’plamdan uning chekli qismini ayi-rishdan hosil bo’lgan to’plam ham sanoqli bo’ladi.</w:t>
      </w:r>
    </w:p>
    <w:p>
      <w:pPr>
        <w:pStyle w:val="2"/>
        <w:numPr>
          <w:ilvl w:val="0"/>
          <w:numId w:val="3"/>
        </w:numPr>
        <w:bidi w:val="0"/>
        <w:rPr>
          <w:sz w:val="40"/>
          <w:szCs w:val="40"/>
        </w:rPr>
      </w:pPr>
      <w:r>
        <w:rPr>
          <w:sz w:val="40"/>
          <w:szCs w:val="40"/>
        </w:rPr>
        <w:t xml:space="preserve">Sanoqli to’plamlar, misollar.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Ta’rif. Natural sonlar to’plami va unga ekvivalent bo’lgan to’plamlar sanoqli to’plamlar deyiladi. Sanoqli to’plamning quvvati (alef-nol) bilan belgilanadi. Har qanday sanoqli to’plam cheksiz ketma-ketlik shaklida yoziladi: A={a1, a2, . . . , an, . . .}, ya’ni sanoqli to’plam elementlarini nomerlab chiqish mumkin.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Masalan: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1) butun sonlar to’plami;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2) uchga karrali bo’lgan natural sonlar to’plami;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3) B = { n2n | n N }; 4) B={ f(n) | n N, f-qat’iy monoton funksiya} to’plamlari sanoqli to’plamlarga misol bo’ladi.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2. Sanoqli to’plamlarning cheksiz to’plamlar orasidagi o’rni.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Teorema. Har qanday cheksiz to’plamning sanoqli qism to’plami mavjud.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Isboti. Aytaylik V cheksiz to’plam bo’lsin. Undan bitta element tanlab olamiz va uni x1 orqali belgilaymiz. V to’plam cheksiz bo’lganligidan B\{x1} to’plam bo’sh emas. Bu to’plamdan yana bir elementni tanlab olib, uni x2 bilan belgilaymiz. So’ngra B\{x1,x2} dan x3 elementni tanlab olamiz. Shunday davom ettirib, V to’plamning nomerlangan, ya’ni sanoqli S={x1, x2, . . ., xn, . . .} qism to’plamiga ega bo’lamiz. Teorema isbot bo’ldi.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Bu teorema, sanoqli to’plamlar barcha cheksiz to’plamlar orasidagi muhim o’rin tutishini, ya’ni cheksiz quvvatlarning eng kichigi ekanligini ko’rsatadi.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Teorema. Har qanday sanoqli to’plamning cheksiz qismi sanoqli to’plam bo’ladi.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 xml:space="preserve">Isboti. Aytaylik A sanoqli to’plam, B uning cheksiz qismi bo’lsin. A to’plamning elementlarini nomerlab chiqamiz. Natijada V to’plamning elementlari ham nomerlangan bo’ladi. V to’plam elementlarining nomerlarini o’sish tartibida joylashtiramiz va 1,2,3,... sonlar bilan qayta nomerlab chiqamiz. Demak, V - sanoqli to’plam. Teorema isbot bo’ldi. </w:t>
      </w:r>
      <w:r>
        <w:rPr>
          <w:sz w:val="40"/>
          <w:szCs w:val="40"/>
        </w:rPr>
        <w:br w:type="textWrapping"/>
      </w:r>
      <w:r>
        <w:rPr>
          <w:sz w:val="40"/>
          <w:szCs w:val="40"/>
        </w:rPr>
        <w:t>Natija. Sanoqli to’plamdan uning chekli qismini ayi-rishdan hosil bo’lgan to’plam ham sanoqli bo’ladi.</w:t>
      </w:r>
    </w:p>
    <w:p>
      <w:pPr>
        <w:numPr>
          <w:numId w:val="0"/>
        </w:numPr>
        <w:rPr>
          <w:rFonts w:hint="default"/>
          <w:b/>
          <w:bCs/>
          <w:sz w:val="40"/>
          <w:szCs w:val="40"/>
          <w:lang w:val="en-US" w:eastAsia="zh-CN"/>
        </w:rPr>
      </w:pPr>
      <w:r>
        <w:rPr>
          <w:rFonts w:hint="default"/>
          <w:b/>
          <w:bCs/>
          <w:sz w:val="40"/>
          <w:szCs w:val="40"/>
          <w:lang w:val="en-US" w:eastAsia="zh-CN"/>
        </w:rPr>
        <w:t>Foydalanilgan Adabiyotlar:</w:t>
      </w:r>
    </w:p>
    <w:p>
      <w:pPr>
        <w:numPr>
          <w:numId w:val="0"/>
        </w:numPr>
        <w:rPr>
          <w:rFonts w:hint="default"/>
          <w:b/>
          <w:bCs/>
          <w:sz w:val="40"/>
          <w:szCs w:val="40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40"/>
          <w:szCs w:val="40"/>
          <w:lang w:val="en-US" w:eastAsia="zh-CN"/>
        </w:rPr>
      </w:pPr>
      <w:r>
        <w:rPr>
          <w:rFonts w:hint="default"/>
          <w:b/>
          <w:bCs/>
          <w:sz w:val="40"/>
          <w:szCs w:val="40"/>
          <w:lang w:val="en-US" w:eastAsia="zh-CN"/>
        </w:rPr>
        <w:fldChar w:fldCharType="begin"/>
      </w:r>
      <w:r>
        <w:rPr>
          <w:rFonts w:hint="default"/>
          <w:b/>
          <w:bCs/>
          <w:sz w:val="40"/>
          <w:szCs w:val="40"/>
          <w:lang w:val="en-US" w:eastAsia="zh-CN"/>
        </w:rPr>
        <w:instrText xml:space="preserve"> HYPERLINK "https://cyberleninka.ru/article/n/diskret-uzliksiz-ishlab-chiqarish-jarayonlaridagi-hom-ashyo-va-tovar-mahsulotlarini-parametrlarining-belgilarini-iyerarhik" </w:instrText>
      </w:r>
      <w:r>
        <w:rPr>
          <w:rFonts w:hint="default"/>
          <w:b/>
          <w:bCs/>
          <w:sz w:val="40"/>
          <w:szCs w:val="40"/>
          <w:lang w:val="en-US" w:eastAsia="zh-CN"/>
        </w:rPr>
        <w:fldChar w:fldCharType="separate"/>
      </w:r>
      <w:r>
        <w:rPr>
          <w:rStyle w:val="5"/>
          <w:rFonts w:hint="default"/>
          <w:b/>
          <w:bCs/>
          <w:sz w:val="40"/>
          <w:szCs w:val="40"/>
          <w:lang w:val="en-US" w:eastAsia="zh-CN"/>
        </w:rPr>
        <w:t>https://cyberleninka.ru/article/n/diskret-uzliksiz-ishlab-chiqarish-jarayonlaridagi-hom-ashyo-va-tovar-mahsulotlarini-parametrlarining-belgilarini-iyerarhik</w:t>
      </w:r>
      <w:r>
        <w:rPr>
          <w:rFonts w:hint="default"/>
          <w:b/>
          <w:bCs/>
          <w:sz w:val="40"/>
          <w:szCs w:val="40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b/>
          <w:bCs/>
          <w:sz w:val="40"/>
          <w:szCs w:val="40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40"/>
          <w:szCs w:val="40"/>
          <w:lang w:val="en-US" w:eastAsia="zh-CN"/>
        </w:rPr>
      </w:pPr>
      <w:r>
        <w:rPr>
          <w:rFonts w:hint="default"/>
          <w:b/>
          <w:bCs/>
          <w:sz w:val="40"/>
          <w:szCs w:val="40"/>
          <w:lang w:val="en-US" w:eastAsia="zh-CN"/>
        </w:rPr>
        <w:fldChar w:fldCharType="begin"/>
      </w:r>
      <w:r>
        <w:rPr>
          <w:rFonts w:hint="default"/>
          <w:b/>
          <w:bCs/>
          <w:sz w:val="40"/>
          <w:szCs w:val="40"/>
          <w:lang w:val="en-US" w:eastAsia="zh-CN"/>
        </w:rPr>
        <w:instrText xml:space="preserve"> HYPERLINK "https://www.ziyouz.com/books/kollej_va_otm_darsliklari/matematika/Matematik%20mantiq%20va%20diskret%20matematika.%202-jild%20(H.To'rayev,%20I.Azizov).pdf" </w:instrText>
      </w:r>
      <w:r>
        <w:rPr>
          <w:rFonts w:hint="default"/>
          <w:b/>
          <w:bCs/>
          <w:sz w:val="40"/>
          <w:szCs w:val="40"/>
          <w:lang w:val="en-US" w:eastAsia="zh-CN"/>
        </w:rPr>
        <w:fldChar w:fldCharType="separate"/>
      </w:r>
      <w:r>
        <w:rPr>
          <w:rStyle w:val="5"/>
          <w:rFonts w:hint="default"/>
          <w:b/>
          <w:bCs/>
          <w:sz w:val="40"/>
          <w:szCs w:val="40"/>
          <w:lang w:val="en-US" w:eastAsia="zh-CN"/>
        </w:rPr>
        <w:t>https://www.ziyouz.com/books/kollej_va_otm_darsliklari/matematika/Matematik%20mantiq%20va%20diskret%20matematika.%202-jild%20(H.To'rayev,%20I.Azizov).pdf</w:t>
      </w:r>
      <w:r>
        <w:rPr>
          <w:rFonts w:hint="default"/>
          <w:b/>
          <w:bCs/>
          <w:sz w:val="40"/>
          <w:szCs w:val="40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b/>
          <w:bCs/>
          <w:sz w:val="40"/>
          <w:szCs w:val="40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40"/>
          <w:szCs w:val="40"/>
          <w:lang w:val="en-US" w:eastAsia="zh-CN"/>
        </w:rPr>
      </w:pPr>
      <w:r>
        <w:rPr>
          <w:rFonts w:hint="default"/>
          <w:b/>
          <w:bCs/>
          <w:sz w:val="40"/>
          <w:szCs w:val="40"/>
          <w:lang w:val="en-US" w:eastAsia="zh-CN"/>
        </w:rPr>
        <w:fldChar w:fldCharType="begin"/>
      </w:r>
      <w:r>
        <w:rPr>
          <w:rFonts w:hint="default"/>
          <w:b/>
          <w:bCs/>
          <w:sz w:val="40"/>
          <w:szCs w:val="40"/>
          <w:lang w:val="en-US" w:eastAsia="zh-CN"/>
        </w:rPr>
        <w:instrText xml:space="preserve"> HYPERLINK "https://ilmiy.bmti.uz/blib/files/66/Diskret%20matemetika%20va%20matematik%20mantiq%20asoslari.PDF" </w:instrText>
      </w:r>
      <w:r>
        <w:rPr>
          <w:rFonts w:hint="default"/>
          <w:b/>
          <w:bCs/>
          <w:sz w:val="40"/>
          <w:szCs w:val="40"/>
          <w:lang w:val="en-US" w:eastAsia="zh-CN"/>
        </w:rPr>
        <w:fldChar w:fldCharType="separate"/>
      </w:r>
      <w:r>
        <w:rPr>
          <w:rStyle w:val="5"/>
          <w:rFonts w:hint="default"/>
          <w:b/>
          <w:bCs/>
          <w:sz w:val="40"/>
          <w:szCs w:val="40"/>
          <w:lang w:val="en-US" w:eastAsia="zh-CN"/>
        </w:rPr>
        <w:t>https://ilmiy.bmti.uz/blib/files/66/Diskret%20matemetika%20va%20matematik%20mantiq%20asoslari.PDF</w:t>
      </w:r>
      <w:r>
        <w:rPr>
          <w:rFonts w:hint="default"/>
          <w:b/>
          <w:bCs/>
          <w:sz w:val="40"/>
          <w:szCs w:val="40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b/>
          <w:bCs/>
          <w:sz w:val="40"/>
          <w:szCs w:val="40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40"/>
          <w:szCs w:val="40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b/>
          <w:bCs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000000" w:themeColor="text1"/>
          <w:sz w:val="52"/>
          <w:szCs w:val="5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black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color w:val="FF0000"/>
          <w:sz w:val="52"/>
          <w:szCs w:val="52"/>
          <w:highlight w:val="green"/>
          <w:lang w:val="en-US" w:eastAsia="zh-CN"/>
        </w:rPr>
      </w:pPr>
    </w:p>
    <w:sectPr>
      <w:headerReference r:id="rId3" w:type="first"/>
      <w:pgSz w:w="11906" w:h="16838"/>
      <w:pgMar w:top="1440" w:right="1236" w:bottom="1440" w:left="1236" w:header="851" w:footer="992" w:gutter="0"/>
      <w:cols w:space="0" w:num="1"/>
      <w:titlePg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 w:eastAsiaTheme="minorEastAsia"/>
        <w:lang w:eastAsia="zh-CN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-803275</wp:posOffset>
          </wp:positionH>
          <wp:positionV relativeFrom="paragraph">
            <wp:posOffset>-581660</wp:posOffset>
          </wp:positionV>
          <wp:extent cx="7578090" cy="10720070"/>
          <wp:effectExtent l="0" t="0" r="3810" b="5080"/>
          <wp:wrapNone/>
          <wp:docPr id="1" name="ABU设计" descr="F:\稻壳-阿源设计\H海报 封面 鸡汤\2019-10-30-cover\8-design.jpg8-desig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BU设计" descr="F:\稻壳-阿源设计\H海报 封面 鸡汤\2019-10-30-cover\8-design.jpg8-design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8090" cy="1072007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F10FA7"/>
    <w:multiLevelType w:val="singleLevel"/>
    <w:tmpl w:val="95F10FA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45AAD5D"/>
    <w:multiLevelType w:val="singleLevel"/>
    <w:tmpl w:val="B45AAD5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32E2A7"/>
    <w:multiLevelType w:val="singleLevel"/>
    <w:tmpl w:val="FD32E2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D0622B"/>
    <w:rsid w:val="002A3FC5"/>
    <w:rsid w:val="006C6F6C"/>
    <w:rsid w:val="007049A0"/>
    <w:rsid w:val="007421B3"/>
    <w:rsid w:val="00A30923"/>
    <w:rsid w:val="00E56C01"/>
    <w:rsid w:val="00EB036D"/>
    <w:rsid w:val="01023701"/>
    <w:rsid w:val="013D4E35"/>
    <w:rsid w:val="0148361C"/>
    <w:rsid w:val="01865D0C"/>
    <w:rsid w:val="018A7F51"/>
    <w:rsid w:val="01947340"/>
    <w:rsid w:val="019E449C"/>
    <w:rsid w:val="01C63EFA"/>
    <w:rsid w:val="01CC0D1A"/>
    <w:rsid w:val="020C09FF"/>
    <w:rsid w:val="022A5972"/>
    <w:rsid w:val="022F2A41"/>
    <w:rsid w:val="025E26FF"/>
    <w:rsid w:val="02784824"/>
    <w:rsid w:val="02807122"/>
    <w:rsid w:val="02897CAF"/>
    <w:rsid w:val="02932E19"/>
    <w:rsid w:val="02D12D48"/>
    <w:rsid w:val="02EA7511"/>
    <w:rsid w:val="032514F3"/>
    <w:rsid w:val="03476839"/>
    <w:rsid w:val="03603073"/>
    <w:rsid w:val="03663D70"/>
    <w:rsid w:val="037414CD"/>
    <w:rsid w:val="03810B30"/>
    <w:rsid w:val="03E44202"/>
    <w:rsid w:val="04116FA7"/>
    <w:rsid w:val="04283A36"/>
    <w:rsid w:val="043F2823"/>
    <w:rsid w:val="04753818"/>
    <w:rsid w:val="047A4A38"/>
    <w:rsid w:val="047C0D6A"/>
    <w:rsid w:val="047C50E1"/>
    <w:rsid w:val="04FD6636"/>
    <w:rsid w:val="050700CE"/>
    <w:rsid w:val="0539110D"/>
    <w:rsid w:val="05EF061C"/>
    <w:rsid w:val="065C295B"/>
    <w:rsid w:val="06724079"/>
    <w:rsid w:val="067567E8"/>
    <w:rsid w:val="069E1CF5"/>
    <w:rsid w:val="06B00A1B"/>
    <w:rsid w:val="06B63E66"/>
    <w:rsid w:val="06C57F81"/>
    <w:rsid w:val="06EB4E1F"/>
    <w:rsid w:val="06F45B39"/>
    <w:rsid w:val="07175C37"/>
    <w:rsid w:val="073F7801"/>
    <w:rsid w:val="07C826A0"/>
    <w:rsid w:val="07C85CCB"/>
    <w:rsid w:val="07CA243A"/>
    <w:rsid w:val="07E63222"/>
    <w:rsid w:val="083B1066"/>
    <w:rsid w:val="08400DAE"/>
    <w:rsid w:val="086D6AC3"/>
    <w:rsid w:val="08905937"/>
    <w:rsid w:val="08925F8D"/>
    <w:rsid w:val="08995381"/>
    <w:rsid w:val="08C76624"/>
    <w:rsid w:val="091014C9"/>
    <w:rsid w:val="09136BA8"/>
    <w:rsid w:val="097343D5"/>
    <w:rsid w:val="0A0A5CBA"/>
    <w:rsid w:val="0A2047C0"/>
    <w:rsid w:val="0A2218E5"/>
    <w:rsid w:val="0A3257A0"/>
    <w:rsid w:val="0A8231FD"/>
    <w:rsid w:val="0A8270D3"/>
    <w:rsid w:val="0A895E88"/>
    <w:rsid w:val="0AAA61A8"/>
    <w:rsid w:val="0AC01055"/>
    <w:rsid w:val="0ADF2CBA"/>
    <w:rsid w:val="0BB57541"/>
    <w:rsid w:val="0BC91357"/>
    <w:rsid w:val="0C322BB0"/>
    <w:rsid w:val="0C4D2505"/>
    <w:rsid w:val="0C8E5183"/>
    <w:rsid w:val="0CC60F99"/>
    <w:rsid w:val="0CDC2939"/>
    <w:rsid w:val="0CE4394C"/>
    <w:rsid w:val="0CF63BC6"/>
    <w:rsid w:val="0E005F89"/>
    <w:rsid w:val="0E1574CA"/>
    <w:rsid w:val="0E5A6A55"/>
    <w:rsid w:val="0E655A59"/>
    <w:rsid w:val="0E734FD4"/>
    <w:rsid w:val="0E7F247B"/>
    <w:rsid w:val="0E890943"/>
    <w:rsid w:val="0E922518"/>
    <w:rsid w:val="0EDA0A4B"/>
    <w:rsid w:val="0EDB2DAD"/>
    <w:rsid w:val="0EE80380"/>
    <w:rsid w:val="0EEC57C9"/>
    <w:rsid w:val="0EF7627C"/>
    <w:rsid w:val="0EFC434F"/>
    <w:rsid w:val="0F1106FB"/>
    <w:rsid w:val="0F381848"/>
    <w:rsid w:val="0F52247D"/>
    <w:rsid w:val="0F6475C0"/>
    <w:rsid w:val="0F6B4B4A"/>
    <w:rsid w:val="0FC607C8"/>
    <w:rsid w:val="100C6635"/>
    <w:rsid w:val="10261B6E"/>
    <w:rsid w:val="103E2F93"/>
    <w:rsid w:val="108A4DED"/>
    <w:rsid w:val="108C21D8"/>
    <w:rsid w:val="108D5805"/>
    <w:rsid w:val="10A16388"/>
    <w:rsid w:val="10AC30A0"/>
    <w:rsid w:val="10BA51D6"/>
    <w:rsid w:val="10CB31A3"/>
    <w:rsid w:val="10F0225A"/>
    <w:rsid w:val="1183042B"/>
    <w:rsid w:val="11B027DE"/>
    <w:rsid w:val="11CD5782"/>
    <w:rsid w:val="11D50D5B"/>
    <w:rsid w:val="11DE5CF4"/>
    <w:rsid w:val="11F56356"/>
    <w:rsid w:val="11FC1280"/>
    <w:rsid w:val="121F2A64"/>
    <w:rsid w:val="123640DF"/>
    <w:rsid w:val="12B576D0"/>
    <w:rsid w:val="131B7641"/>
    <w:rsid w:val="138A699D"/>
    <w:rsid w:val="13AD18EF"/>
    <w:rsid w:val="13B17D12"/>
    <w:rsid w:val="13CD0E0F"/>
    <w:rsid w:val="13F63369"/>
    <w:rsid w:val="14120BFD"/>
    <w:rsid w:val="14306518"/>
    <w:rsid w:val="144759F9"/>
    <w:rsid w:val="14535C83"/>
    <w:rsid w:val="146D25C7"/>
    <w:rsid w:val="1479428C"/>
    <w:rsid w:val="149633F5"/>
    <w:rsid w:val="14A56BF1"/>
    <w:rsid w:val="14BE6080"/>
    <w:rsid w:val="14BF684F"/>
    <w:rsid w:val="14C140EF"/>
    <w:rsid w:val="14CD0B7B"/>
    <w:rsid w:val="1554279C"/>
    <w:rsid w:val="155B4459"/>
    <w:rsid w:val="155E26D9"/>
    <w:rsid w:val="15962624"/>
    <w:rsid w:val="161A76EE"/>
    <w:rsid w:val="164F7CAC"/>
    <w:rsid w:val="16542F30"/>
    <w:rsid w:val="165B7776"/>
    <w:rsid w:val="16A442CE"/>
    <w:rsid w:val="16A54FEC"/>
    <w:rsid w:val="16BC665A"/>
    <w:rsid w:val="171D7D93"/>
    <w:rsid w:val="178746DB"/>
    <w:rsid w:val="17B058BB"/>
    <w:rsid w:val="17E314DA"/>
    <w:rsid w:val="18267A6E"/>
    <w:rsid w:val="18462292"/>
    <w:rsid w:val="184735D9"/>
    <w:rsid w:val="185C0A82"/>
    <w:rsid w:val="18CD158F"/>
    <w:rsid w:val="18DC36B9"/>
    <w:rsid w:val="19075C6A"/>
    <w:rsid w:val="192814B8"/>
    <w:rsid w:val="19436634"/>
    <w:rsid w:val="19CF26E9"/>
    <w:rsid w:val="19D939E6"/>
    <w:rsid w:val="1A130DCC"/>
    <w:rsid w:val="1A56632D"/>
    <w:rsid w:val="1A6B4448"/>
    <w:rsid w:val="1A785D75"/>
    <w:rsid w:val="1AA97869"/>
    <w:rsid w:val="1AB3515D"/>
    <w:rsid w:val="1AD166FF"/>
    <w:rsid w:val="1B0C64FC"/>
    <w:rsid w:val="1B165A86"/>
    <w:rsid w:val="1B6C052D"/>
    <w:rsid w:val="1B8D3B0D"/>
    <w:rsid w:val="1B930298"/>
    <w:rsid w:val="1BD03256"/>
    <w:rsid w:val="1BD0622B"/>
    <w:rsid w:val="1C4459BD"/>
    <w:rsid w:val="1C4E5F91"/>
    <w:rsid w:val="1C8E189F"/>
    <w:rsid w:val="1CA1106C"/>
    <w:rsid w:val="1D0234E4"/>
    <w:rsid w:val="1D381507"/>
    <w:rsid w:val="1D414332"/>
    <w:rsid w:val="1D492EA4"/>
    <w:rsid w:val="1D64091A"/>
    <w:rsid w:val="1D8475D6"/>
    <w:rsid w:val="1DC40671"/>
    <w:rsid w:val="1DFA3AAD"/>
    <w:rsid w:val="1E002506"/>
    <w:rsid w:val="1E0B7843"/>
    <w:rsid w:val="1E2452D0"/>
    <w:rsid w:val="1E74301C"/>
    <w:rsid w:val="1EA9257E"/>
    <w:rsid w:val="1EB24FB3"/>
    <w:rsid w:val="1F2764D3"/>
    <w:rsid w:val="1F9649FC"/>
    <w:rsid w:val="1FBC55A9"/>
    <w:rsid w:val="200D39A6"/>
    <w:rsid w:val="206F0E33"/>
    <w:rsid w:val="209154D4"/>
    <w:rsid w:val="20A72E0A"/>
    <w:rsid w:val="20B71BD2"/>
    <w:rsid w:val="20B873E6"/>
    <w:rsid w:val="20CB0437"/>
    <w:rsid w:val="210A08C2"/>
    <w:rsid w:val="210E43F1"/>
    <w:rsid w:val="21382F8C"/>
    <w:rsid w:val="213C3F37"/>
    <w:rsid w:val="21B10AAF"/>
    <w:rsid w:val="21D87A01"/>
    <w:rsid w:val="21FF5113"/>
    <w:rsid w:val="22420BB9"/>
    <w:rsid w:val="224620D8"/>
    <w:rsid w:val="22707EF4"/>
    <w:rsid w:val="229556E6"/>
    <w:rsid w:val="22D440F6"/>
    <w:rsid w:val="231B5C35"/>
    <w:rsid w:val="232269DB"/>
    <w:rsid w:val="237307EE"/>
    <w:rsid w:val="23743E19"/>
    <w:rsid w:val="23810755"/>
    <w:rsid w:val="2382628D"/>
    <w:rsid w:val="23896C39"/>
    <w:rsid w:val="23B30F07"/>
    <w:rsid w:val="23B341CB"/>
    <w:rsid w:val="23B84452"/>
    <w:rsid w:val="23C50795"/>
    <w:rsid w:val="2437496F"/>
    <w:rsid w:val="247C457A"/>
    <w:rsid w:val="248F3841"/>
    <w:rsid w:val="24B804C4"/>
    <w:rsid w:val="24C30F8E"/>
    <w:rsid w:val="24F56387"/>
    <w:rsid w:val="25CF3D03"/>
    <w:rsid w:val="26021451"/>
    <w:rsid w:val="260B1463"/>
    <w:rsid w:val="260B342C"/>
    <w:rsid w:val="2622326B"/>
    <w:rsid w:val="26424C78"/>
    <w:rsid w:val="26433BAD"/>
    <w:rsid w:val="266C3AB5"/>
    <w:rsid w:val="26B821D7"/>
    <w:rsid w:val="26E97297"/>
    <w:rsid w:val="27406A9B"/>
    <w:rsid w:val="275C2605"/>
    <w:rsid w:val="279E5E07"/>
    <w:rsid w:val="27AB26C0"/>
    <w:rsid w:val="27BA5B8C"/>
    <w:rsid w:val="27C51EC6"/>
    <w:rsid w:val="27DE264B"/>
    <w:rsid w:val="27E944D8"/>
    <w:rsid w:val="28611E57"/>
    <w:rsid w:val="28904697"/>
    <w:rsid w:val="28A16D2C"/>
    <w:rsid w:val="28A31EB4"/>
    <w:rsid w:val="28E64EAF"/>
    <w:rsid w:val="291343AE"/>
    <w:rsid w:val="293C2001"/>
    <w:rsid w:val="29446EC0"/>
    <w:rsid w:val="29924032"/>
    <w:rsid w:val="29D02DA0"/>
    <w:rsid w:val="29ED7622"/>
    <w:rsid w:val="2A0444F7"/>
    <w:rsid w:val="2A1254B7"/>
    <w:rsid w:val="2A894560"/>
    <w:rsid w:val="2A9310BD"/>
    <w:rsid w:val="2AD259AC"/>
    <w:rsid w:val="2B305B8E"/>
    <w:rsid w:val="2B434961"/>
    <w:rsid w:val="2B6937FF"/>
    <w:rsid w:val="2B896CE2"/>
    <w:rsid w:val="2BB02012"/>
    <w:rsid w:val="2BDB68A9"/>
    <w:rsid w:val="2BF874D1"/>
    <w:rsid w:val="2C083233"/>
    <w:rsid w:val="2C236299"/>
    <w:rsid w:val="2C7B06DB"/>
    <w:rsid w:val="2C882544"/>
    <w:rsid w:val="2C900270"/>
    <w:rsid w:val="2C92654A"/>
    <w:rsid w:val="2C95267E"/>
    <w:rsid w:val="2CBE12A0"/>
    <w:rsid w:val="2CE132B0"/>
    <w:rsid w:val="2CF952AF"/>
    <w:rsid w:val="2D181168"/>
    <w:rsid w:val="2D3E49BE"/>
    <w:rsid w:val="2D6B7D1F"/>
    <w:rsid w:val="2D87400C"/>
    <w:rsid w:val="2DB36322"/>
    <w:rsid w:val="2DD1472A"/>
    <w:rsid w:val="2DD34C1A"/>
    <w:rsid w:val="2DE043BD"/>
    <w:rsid w:val="2DE30688"/>
    <w:rsid w:val="2E2F4ED4"/>
    <w:rsid w:val="2E3A4D3B"/>
    <w:rsid w:val="2E4A578C"/>
    <w:rsid w:val="2E8952B9"/>
    <w:rsid w:val="2E8D5C37"/>
    <w:rsid w:val="2EC33A2E"/>
    <w:rsid w:val="2EC418AD"/>
    <w:rsid w:val="2EE83562"/>
    <w:rsid w:val="2F904A7B"/>
    <w:rsid w:val="2FC7452F"/>
    <w:rsid w:val="2FCF43A1"/>
    <w:rsid w:val="30026132"/>
    <w:rsid w:val="30267027"/>
    <w:rsid w:val="3054706A"/>
    <w:rsid w:val="30AD6224"/>
    <w:rsid w:val="30BE1789"/>
    <w:rsid w:val="31163B94"/>
    <w:rsid w:val="31334B0D"/>
    <w:rsid w:val="315F1028"/>
    <w:rsid w:val="316E18BC"/>
    <w:rsid w:val="319D7F88"/>
    <w:rsid w:val="31AD4B2F"/>
    <w:rsid w:val="31C4157D"/>
    <w:rsid w:val="31CA4DB3"/>
    <w:rsid w:val="31CC3076"/>
    <w:rsid w:val="32977040"/>
    <w:rsid w:val="32AE1DED"/>
    <w:rsid w:val="32B20193"/>
    <w:rsid w:val="32F70260"/>
    <w:rsid w:val="3323422D"/>
    <w:rsid w:val="33785A68"/>
    <w:rsid w:val="33DA7442"/>
    <w:rsid w:val="34C44811"/>
    <w:rsid w:val="351B2845"/>
    <w:rsid w:val="358F369A"/>
    <w:rsid w:val="35974020"/>
    <w:rsid w:val="359D1BFA"/>
    <w:rsid w:val="35A30D40"/>
    <w:rsid w:val="35C85B8C"/>
    <w:rsid w:val="35EB2777"/>
    <w:rsid w:val="36065AF7"/>
    <w:rsid w:val="364B13E1"/>
    <w:rsid w:val="368E2E94"/>
    <w:rsid w:val="369B7268"/>
    <w:rsid w:val="36B3152B"/>
    <w:rsid w:val="36BA184D"/>
    <w:rsid w:val="36CD0F05"/>
    <w:rsid w:val="36DA3C98"/>
    <w:rsid w:val="36F743F4"/>
    <w:rsid w:val="37147092"/>
    <w:rsid w:val="37454089"/>
    <w:rsid w:val="3754356E"/>
    <w:rsid w:val="37874ED4"/>
    <w:rsid w:val="37DD0471"/>
    <w:rsid w:val="37FD7880"/>
    <w:rsid w:val="38153B83"/>
    <w:rsid w:val="382354BF"/>
    <w:rsid w:val="382E2D1E"/>
    <w:rsid w:val="382F1605"/>
    <w:rsid w:val="38A94E5C"/>
    <w:rsid w:val="38CF03D8"/>
    <w:rsid w:val="38D311BC"/>
    <w:rsid w:val="38D80683"/>
    <w:rsid w:val="393367FA"/>
    <w:rsid w:val="396E08DC"/>
    <w:rsid w:val="399128BB"/>
    <w:rsid w:val="39A65285"/>
    <w:rsid w:val="39D1651E"/>
    <w:rsid w:val="39E323A4"/>
    <w:rsid w:val="3A096BEE"/>
    <w:rsid w:val="3A114C0F"/>
    <w:rsid w:val="3A2C65E6"/>
    <w:rsid w:val="3A612B84"/>
    <w:rsid w:val="3A6A574C"/>
    <w:rsid w:val="3ABA2AF6"/>
    <w:rsid w:val="3ABA7FF2"/>
    <w:rsid w:val="3AF4558A"/>
    <w:rsid w:val="3AFA3054"/>
    <w:rsid w:val="3B514850"/>
    <w:rsid w:val="3B7E2113"/>
    <w:rsid w:val="3B8064B4"/>
    <w:rsid w:val="3C433933"/>
    <w:rsid w:val="3C517860"/>
    <w:rsid w:val="3D450FB1"/>
    <w:rsid w:val="3D4D0DDB"/>
    <w:rsid w:val="3DCF783F"/>
    <w:rsid w:val="3E0A055D"/>
    <w:rsid w:val="3E597DF2"/>
    <w:rsid w:val="3E76372C"/>
    <w:rsid w:val="3E906E0A"/>
    <w:rsid w:val="3EA3527E"/>
    <w:rsid w:val="3EC86AAF"/>
    <w:rsid w:val="3ECF3325"/>
    <w:rsid w:val="3EDF1B72"/>
    <w:rsid w:val="3F016BE9"/>
    <w:rsid w:val="3F07138E"/>
    <w:rsid w:val="3F19159B"/>
    <w:rsid w:val="3F1E2BD3"/>
    <w:rsid w:val="3F264DD1"/>
    <w:rsid w:val="3F9D6821"/>
    <w:rsid w:val="3FAD1798"/>
    <w:rsid w:val="3FB748FF"/>
    <w:rsid w:val="4035706D"/>
    <w:rsid w:val="40403734"/>
    <w:rsid w:val="40B9744B"/>
    <w:rsid w:val="41196B58"/>
    <w:rsid w:val="413D0889"/>
    <w:rsid w:val="414122DA"/>
    <w:rsid w:val="416F738F"/>
    <w:rsid w:val="41B23798"/>
    <w:rsid w:val="41FF5842"/>
    <w:rsid w:val="42361E4D"/>
    <w:rsid w:val="42453101"/>
    <w:rsid w:val="42D53026"/>
    <w:rsid w:val="42DA0D1F"/>
    <w:rsid w:val="43163752"/>
    <w:rsid w:val="431B0036"/>
    <w:rsid w:val="43533464"/>
    <w:rsid w:val="43B96A7B"/>
    <w:rsid w:val="43E952E5"/>
    <w:rsid w:val="43EC37B2"/>
    <w:rsid w:val="440432FA"/>
    <w:rsid w:val="444B55DB"/>
    <w:rsid w:val="4479272D"/>
    <w:rsid w:val="449045B1"/>
    <w:rsid w:val="44A64DB8"/>
    <w:rsid w:val="44DC583F"/>
    <w:rsid w:val="44F2303F"/>
    <w:rsid w:val="44F86796"/>
    <w:rsid w:val="44FB407E"/>
    <w:rsid w:val="45041A56"/>
    <w:rsid w:val="454B5E58"/>
    <w:rsid w:val="458A7D98"/>
    <w:rsid w:val="458C2884"/>
    <w:rsid w:val="4591282B"/>
    <w:rsid w:val="45B67028"/>
    <w:rsid w:val="45B83B7F"/>
    <w:rsid w:val="45CD73C2"/>
    <w:rsid w:val="45F41579"/>
    <w:rsid w:val="45F65230"/>
    <w:rsid w:val="4603357C"/>
    <w:rsid w:val="46AC6CF3"/>
    <w:rsid w:val="46EC0CEA"/>
    <w:rsid w:val="4717639C"/>
    <w:rsid w:val="472268A3"/>
    <w:rsid w:val="478602C6"/>
    <w:rsid w:val="47A363CA"/>
    <w:rsid w:val="47AE65EC"/>
    <w:rsid w:val="47B775A4"/>
    <w:rsid w:val="47CD3C23"/>
    <w:rsid w:val="47EA6CD1"/>
    <w:rsid w:val="47F52730"/>
    <w:rsid w:val="4808122B"/>
    <w:rsid w:val="4832086A"/>
    <w:rsid w:val="485E4761"/>
    <w:rsid w:val="48F4469D"/>
    <w:rsid w:val="490F7A68"/>
    <w:rsid w:val="495B1619"/>
    <w:rsid w:val="49637829"/>
    <w:rsid w:val="49926C97"/>
    <w:rsid w:val="49B617D6"/>
    <w:rsid w:val="49CF0A09"/>
    <w:rsid w:val="49E82B94"/>
    <w:rsid w:val="4A1E12A2"/>
    <w:rsid w:val="4A5511B5"/>
    <w:rsid w:val="4AA25369"/>
    <w:rsid w:val="4AB37C27"/>
    <w:rsid w:val="4ACD6874"/>
    <w:rsid w:val="4B0B5C0E"/>
    <w:rsid w:val="4B357725"/>
    <w:rsid w:val="4B880C9C"/>
    <w:rsid w:val="4B960AD3"/>
    <w:rsid w:val="4BB626C1"/>
    <w:rsid w:val="4D01786E"/>
    <w:rsid w:val="4D465FEB"/>
    <w:rsid w:val="4D550932"/>
    <w:rsid w:val="4D62673D"/>
    <w:rsid w:val="4D6524D3"/>
    <w:rsid w:val="4D801AF3"/>
    <w:rsid w:val="4D8C6F00"/>
    <w:rsid w:val="4D975CA7"/>
    <w:rsid w:val="4DDA46F7"/>
    <w:rsid w:val="4DFE48F0"/>
    <w:rsid w:val="4E174170"/>
    <w:rsid w:val="4E2C7872"/>
    <w:rsid w:val="4E647539"/>
    <w:rsid w:val="4E710081"/>
    <w:rsid w:val="4E9E4B3E"/>
    <w:rsid w:val="4EF92D14"/>
    <w:rsid w:val="4F0E0D91"/>
    <w:rsid w:val="4F33562F"/>
    <w:rsid w:val="4F87677A"/>
    <w:rsid w:val="4FA5059A"/>
    <w:rsid w:val="50163FC3"/>
    <w:rsid w:val="503A6783"/>
    <w:rsid w:val="504255CB"/>
    <w:rsid w:val="508F6759"/>
    <w:rsid w:val="509C53DE"/>
    <w:rsid w:val="50B51BEB"/>
    <w:rsid w:val="50F81376"/>
    <w:rsid w:val="510E53B9"/>
    <w:rsid w:val="51341D92"/>
    <w:rsid w:val="514041A7"/>
    <w:rsid w:val="514C7F21"/>
    <w:rsid w:val="51843D00"/>
    <w:rsid w:val="51AF1575"/>
    <w:rsid w:val="51B735E0"/>
    <w:rsid w:val="51BC15B5"/>
    <w:rsid w:val="51E76E6B"/>
    <w:rsid w:val="51F20ED5"/>
    <w:rsid w:val="51FD3AB0"/>
    <w:rsid w:val="520F5A10"/>
    <w:rsid w:val="526A0DCC"/>
    <w:rsid w:val="52B116B2"/>
    <w:rsid w:val="530A4B9E"/>
    <w:rsid w:val="5330596D"/>
    <w:rsid w:val="53583441"/>
    <w:rsid w:val="536B352D"/>
    <w:rsid w:val="53BC6860"/>
    <w:rsid w:val="53C11B36"/>
    <w:rsid w:val="53FA349B"/>
    <w:rsid w:val="540B5653"/>
    <w:rsid w:val="54277306"/>
    <w:rsid w:val="548B0176"/>
    <w:rsid w:val="551E08BC"/>
    <w:rsid w:val="55495A7B"/>
    <w:rsid w:val="55624C64"/>
    <w:rsid w:val="55723C84"/>
    <w:rsid w:val="55CA39AB"/>
    <w:rsid w:val="55CE16B3"/>
    <w:rsid w:val="55EA3B22"/>
    <w:rsid w:val="55FA0EC0"/>
    <w:rsid w:val="56334337"/>
    <w:rsid w:val="564C03B8"/>
    <w:rsid w:val="56575F90"/>
    <w:rsid w:val="56B248A0"/>
    <w:rsid w:val="56F84907"/>
    <w:rsid w:val="573C5C25"/>
    <w:rsid w:val="578B12D7"/>
    <w:rsid w:val="57DF70FC"/>
    <w:rsid w:val="585124C4"/>
    <w:rsid w:val="5871079E"/>
    <w:rsid w:val="58BE6638"/>
    <w:rsid w:val="58E32AD7"/>
    <w:rsid w:val="58E343D2"/>
    <w:rsid w:val="58EB6814"/>
    <w:rsid w:val="58EE51D9"/>
    <w:rsid w:val="59084E2A"/>
    <w:rsid w:val="59D021AB"/>
    <w:rsid w:val="59D4301B"/>
    <w:rsid w:val="59EC0DA9"/>
    <w:rsid w:val="5A010E01"/>
    <w:rsid w:val="5A1A1327"/>
    <w:rsid w:val="5A355C6E"/>
    <w:rsid w:val="5A677A13"/>
    <w:rsid w:val="5A893B25"/>
    <w:rsid w:val="5AB660E6"/>
    <w:rsid w:val="5ABA083E"/>
    <w:rsid w:val="5B307506"/>
    <w:rsid w:val="5B31532C"/>
    <w:rsid w:val="5B402A2D"/>
    <w:rsid w:val="5B5343CF"/>
    <w:rsid w:val="5B6368AD"/>
    <w:rsid w:val="5BB1352E"/>
    <w:rsid w:val="5BEC6631"/>
    <w:rsid w:val="5C3537C7"/>
    <w:rsid w:val="5C361D2D"/>
    <w:rsid w:val="5C375019"/>
    <w:rsid w:val="5C695489"/>
    <w:rsid w:val="5C8D4675"/>
    <w:rsid w:val="5CC70BA7"/>
    <w:rsid w:val="5CDD3C40"/>
    <w:rsid w:val="5D003DE8"/>
    <w:rsid w:val="5D241928"/>
    <w:rsid w:val="5D2C6870"/>
    <w:rsid w:val="5D785B0E"/>
    <w:rsid w:val="5D896396"/>
    <w:rsid w:val="5D944DD1"/>
    <w:rsid w:val="5DCF3A51"/>
    <w:rsid w:val="5E2F0739"/>
    <w:rsid w:val="5E6C7303"/>
    <w:rsid w:val="5E762D8A"/>
    <w:rsid w:val="5E854604"/>
    <w:rsid w:val="5E8D6983"/>
    <w:rsid w:val="5E9664DA"/>
    <w:rsid w:val="5EEA07B7"/>
    <w:rsid w:val="5EF40460"/>
    <w:rsid w:val="5F221994"/>
    <w:rsid w:val="5F300C40"/>
    <w:rsid w:val="5F305636"/>
    <w:rsid w:val="5F5932B5"/>
    <w:rsid w:val="5F9F49A9"/>
    <w:rsid w:val="5FCB0677"/>
    <w:rsid w:val="5FE04190"/>
    <w:rsid w:val="605950D4"/>
    <w:rsid w:val="605D2E47"/>
    <w:rsid w:val="606C717A"/>
    <w:rsid w:val="60AD2834"/>
    <w:rsid w:val="60D94540"/>
    <w:rsid w:val="60E00E10"/>
    <w:rsid w:val="610343AC"/>
    <w:rsid w:val="611C1179"/>
    <w:rsid w:val="61274349"/>
    <w:rsid w:val="61A1725C"/>
    <w:rsid w:val="61B373E4"/>
    <w:rsid w:val="61DD20BD"/>
    <w:rsid w:val="61F90F9F"/>
    <w:rsid w:val="6211035B"/>
    <w:rsid w:val="628A418F"/>
    <w:rsid w:val="62BD50EA"/>
    <w:rsid w:val="62CE705E"/>
    <w:rsid w:val="632D2381"/>
    <w:rsid w:val="63793402"/>
    <w:rsid w:val="638D1153"/>
    <w:rsid w:val="63931ED5"/>
    <w:rsid w:val="63F34638"/>
    <w:rsid w:val="63F5171F"/>
    <w:rsid w:val="640D029D"/>
    <w:rsid w:val="641B486D"/>
    <w:rsid w:val="643D7255"/>
    <w:rsid w:val="64622DA4"/>
    <w:rsid w:val="647C2EFC"/>
    <w:rsid w:val="647D5CA2"/>
    <w:rsid w:val="64B442D5"/>
    <w:rsid w:val="64CD02A9"/>
    <w:rsid w:val="64E06D85"/>
    <w:rsid w:val="64F45CC6"/>
    <w:rsid w:val="64F82861"/>
    <w:rsid w:val="652B44B8"/>
    <w:rsid w:val="65467554"/>
    <w:rsid w:val="655C2936"/>
    <w:rsid w:val="65C777EA"/>
    <w:rsid w:val="65C80322"/>
    <w:rsid w:val="65D86814"/>
    <w:rsid w:val="65DF3A86"/>
    <w:rsid w:val="65F904F9"/>
    <w:rsid w:val="660E5B4F"/>
    <w:rsid w:val="667E687D"/>
    <w:rsid w:val="66D13612"/>
    <w:rsid w:val="66E32726"/>
    <w:rsid w:val="66F631F7"/>
    <w:rsid w:val="67017DF0"/>
    <w:rsid w:val="67572996"/>
    <w:rsid w:val="67603B38"/>
    <w:rsid w:val="676D52DD"/>
    <w:rsid w:val="678D789F"/>
    <w:rsid w:val="67F1617A"/>
    <w:rsid w:val="680A7F05"/>
    <w:rsid w:val="680F1752"/>
    <w:rsid w:val="68194526"/>
    <w:rsid w:val="683D09B5"/>
    <w:rsid w:val="684B515D"/>
    <w:rsid w:val="68662760"/>
    <w:rsid w:val="68663DF3"/>
    <w:rsid w:val="68694198"/>
    <w:rsid w:val="68B525E9"/>
    <w:rsid w:val="68CE5950"/>
    <w:rsid w:val="6936582D"/>
    <w:rsid w:val="699B470B"/>
    <w:rsid w:val="69A84571"/>
    <w:rsid w:val="69C95020"/>
    <w:rsid w:val="69CF6CF2"/>
    <w:rsid w:val="69EB605C"/>
    <w:rsid w:val="6A6925B4"/>
    <w:rsid w:val="6A7B4B08"/>
    <w:rsid w:val="6AAC48D4"/>
    <w:rsid w:val="6ABD2312"/>
    <w:rsid w:val="6B4D0EB7"/>
    <w:rsid w:val="6B4F43AA"/>
    <w:rsid w:val="6B5157D8"/>
    <w:rsid w:val="6B806AED"/>
    <w:rsid w:val="6BA179D7"/>
    <w:rsid w:val="6BA4015F"/>
    <w:rsid w:val="6BFD096E"/>
    <w:rsid w:val="6C1A241B"/>
    <w:rsid w:val="6C3672CA"/>
    <w:rsid w:val="6C5E641B"/>
    <w:rsid w:val="6C6A191B"/>
    <w:rsid w:val="6CAF0B3F"/>
    <w:rsid w:val="6D0320FF"/>
    <w:rsid w:val="6D1423E3"/>
    <w:rsid w:val="6D2F59C2"/>
    <w:rsid w:val="6D44622D"/>
    <w:rsid w:val="6D512454"/>
    <w:rsid w:val="6D8455A6"/>
    <w:rsid w:val="6D892DDB"/>
    <w:rsid w:val="6D8C69BC"/>
    <w:rsid w:val="6DC21EC7"/>
    <w:rsid w:val="6DD15DAE"/>
    <w:rsid w:val="6E527FDF"/>
    <w:rsid w:val="6E806D0F"/>
    <w:rsid w:val="6EBC04C2"/>
    <w:rsid w:val="6EE92C2F"/>
    <w:rsid w:val="6EF42AB9"/>
    <w:rsid w:val="6F1B5617"/>
    <w:rsid w:val="6F680D06"/>
    <w:rsid w:val="6F7001BE"/>
    <w:rsid w:val="6FC75A9D"/>
    <w:rsid w:val="6FD3060E"/>
    <w:rsid w:val="6FF008BA"/>
    <w:rsid w:val="6FF179AF"/>
    <w:rsid w:val="700E0A46"/>
    <w:rsid w:val="702526F8"/>
    <w:rsid w:val="702573BA"/>
    <w:rsid w:val="70276E26"/>
    <w:rsid w:val="703A4314"/>
    <w:rsid w:val="704360E0"/>
    <w:rsid w:val="705233BE"/>
    <w:rsid w:val="705E6A8B"/>
    <w:rsid w:val="706B0BAC"/>
    <w:rsid w:val="70B27F70"/>
    <w:rsid w:val="70CD4771"/>
    <w:rsid w:val="70E7160B"/>
    <w:rsid w:val="70F22251"/>
    <w:rsid w:val="70F756FF"/>
    <w:rsid w:val="70FB2205"/>
    <w:rsid w:val="716F163F"/>
    <w:rsid w:val="718830AD"/>
    <w:rsid w:val="7197303D"/>
    <w:rsid w:val="719E5851"/>
    <w:rsid w:val="71A83193"/>
    <w:rsid w:val="71B85D27"/>
    <w:rsid w:val="71EA1A1A"/>
    <w:rsid w:val="720616B1"/>
    <w:rsid w:val="720E4FEB"/>
    <w:rsid w:val="721957EB"/>
    <w:rsid w:val="723069F8"/>
    <w:rsid w:val="725A2F8E"/>
    <w:rsid w:val="72867C26"/>
    <w:rsid w:val="72885008"/>
    <w:rsid w:val="72AF605F"/>
    <w:rsid w:val="72CA6035"/>
    <w:rsid w:val="73154001"/>
    <w:rsid w:val="7328228B"/>
    <w:rsid w:val="73633C0E"/>
    <w:rsid w:val="73914BBA"/>
    <w:rsid w:val="739C478D"/>
    <w:rsid w:val="73CC4030"/>
    <w:rsid w:val="73D32F56"/>
    <w:rsid w:val="73D622D0"/>
    <w:rsid w:val="74014EAB"/>
    <w:rsid w:val="7447629F"/>
    <w:rsid w:val="744E322D"/>
    <w:rsid w:val="745B3478"/>
    <w:rsid w:val="7478213D"/>
    <w:rsid w:val="747C4982"/>
    <w:rsid w:val="74D12578"/>
    <w:rsid w:val="74F9044A"/>
    <w:rsid w:val="75085CDC"/>
    <w:rsid w:val="754D4D93"/>
    <w:rsid w:val="755A0463"/>
    <w:rsid w:val="756F057B"/>
    <w:rsid w:val="757A350D"/>
    <w:rsid w:val="757D3502"/>
    <w:rsid w:val="75A27AE2"/>
    <w:rsid w:val="75FF0484"/>
    <w:rsid w:val="7618145D"/>
    <w:rsid w:val="7630004B"/>
    <w:rsid w:val="763C1380"/>
    <w:rsid w:val="769513D8"/>
    <w:rsid w:val="769B32D4"/>
    <w:rsid w:val="769F1331"/>
    <w:rsid w:val="76AB5D4D"/>
    <w:rsid w:val="76D72EF8"/>
    <w:rsid w:val="770C71DA"/>
    <w:rsid w:val="7746265E"/>
    <w:rsid w:val="775C46ED"/>
    <w:rsid w:val="77741609"/>
    <w:rsid w:val="777F4CBC"/>
    <w:rsid w:val="779016AC"/>
    <w:rsid w:val="77962492"/>
    <w:rsid w:val="77DA04CC"/>
    <w:rsid w:val="77EF4A12"/>
    <w:rsid w:val="77F82FCE"/>
    <w:rsid w:val="78462F45"/>
    <w:rsid w:val="786C2CF1"/>
    <w:rsid w:val="78AA0806"/>
    <w:rsid w:val="7984783C"/>
    <w:rsid w:val="79AB50B1"/>
    <w:rsid w:val="79FC4FC7"/>
    <w:rsid w:val="7A0A0D78"/>
    <w:rsid w:val="7A296A7D"/>
    <w:rsid w:val="7A602D12"/>
    <w:rsid w:val="7A95393A"/>
    <w:rsid w:val="7AB1290F"/>
    <w:rsid w:val="7AC15D92"/>
    <w:rsid w:val="7ACD7487"/>
    <w:rsid w:val="7ADC7F21"/>
    <w:rsid w:val="7AEE4552"/>
    <w:rsid w:val="7AF02AC0"/>
    <w:rsid w:val="7B0C0A33"/>
    <w:rsid w:val="7B26070D"/>
    <w:rsid w:val="7B5718AE"/>
    <w:rsid w:val="7B6B1479"/>
    <w:rsid w:val="7BB74DB5"/>
    <w:rsid w:val="7BB9221D"/>
    <w:rsid w:val="7BD25D45"/>
    <w:rsid w:val="7BD510C9"/>
    <w:rsid w:val="7BD81AE8"/>
    <w:rsid w:val="7C322C68"/>
    <w:rsid w:val="7C386462"/>
    <w:rsid w:val="7C5146B4"/>
    <w:rsid w:val="7CAF3EAD"/>
    <w:rsid w:val="7CCE2217"/>
    <w:rsid w:val="7CED7C8B"/>
    <w:rsid w:val="7CFF75CC"/>
    <w:rsid w:val="7D094B59"/>
    <w:rsid w:val="7D390DC4"/>
    <w:rsid w:val="7D4C76F0"/>
    <w:rsid w:val="7D5730D1"/>
    <w:rsid w:val="7D843F3F"/>
    <w:rsid w:val="7D893FF5"/>
    <w:rsid w:val="7DD73D76"/>
    <w:rsid w:val="7DFC4801"/>
    <w:rsid w:val="7E0168BF"/>
    <w:rsid w:val="7E210604"/>
    <w:rsid w:val="7E2312D1"/>
    <w:rsid w:val="7E37471F"/>
    <w:rsid w:val="7E41166A"/>
    <w:rsid w:val="7E753306"/>
    <w:rsid w:val="7F2510E3"/>
    <w:rsid w:val="7F2735D6"/>
    <w:rsid w:val="7F754D73"/>
    <w:rsid w:val="7FF247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SimSun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9">
    <w:name w:val="Заголовок 1 Char"/>
    <w:link w:val="2"/>
    <w:uiPriority w:val="0"/>
    <w:rPr>
      <w:rFonts w:ascii="Arial" w:hAnsi="Arial" w:cs="Arial"/>
      <w:b/>
      <w:bCs/>
      <w:kern w:val="3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say\AppData\Roaming\kingsoft\office6\templates\download\9c999ec9\Red%20Business%20Cover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Red Business Cover.docx</Template>
  <Manager>Tandy</Manager>
  <Pages>2</Pages>
  <Words>3</Words>
  <Characters>13</Characters>
  <Lines>0</Lines>
  <Paragraphs>0</Paragraphs>
  <TotalTime>5</TotalTime>
  <ScaleCrop>false</ScaleCrop>
  <LinksUpToDate>false</LinksUpToDate>
  <CharactersWithSpaces>15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Tandy</cp:category>
  <dcterms:created xsi:type="dcterms:W3CDTF">2023-11-18T15:17:00Z</dcterms:created>
  <dc:creator>musay</dc:creator>
  <dc:description>Tandy</dc:description>
  <cp:keywords>Tandy</cp:keywords>
  <cp:lastModifiedBy>Izzatillo Musayev</cp:lastModifiedBy>
  <dcterms:modified xsi:type="dcterms:W3CDTF">2023-12-10T15:50:25Z</dcterms:modified>
  <dc:subject>Tandy</dc:subject>
  <dc:title>Tandy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BBC4B9C7F6D144CE984E1DC4D661F102_11</vt:lpwstr>
  </property>
</Properties>
</file>